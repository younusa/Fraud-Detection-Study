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750F6" w14:textId="77777777" w:rsidR="00F42A29" w:rsidRDefault="00F42A29">
      <w:pPr>
        <w:spacing w:before="0" w:line="240" w:lineRule="auto"/>
        <w:rPr>
          <w:rFonts w:asciiTheme="majorHAnsi" w:eastAsiaTheme="majorEastAsia" w:hAnsiTheme="majorHAnsi" w:cstheme="majorBidi"/>
          <w:color w:val="0B93D1" w:themeColor="accent2"/>
          <w:spacing w:val="-6"/>
          <w:kern w:val="18"/>
          <w:sz w:val="56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C3ED00" wp14:editId="3167C309">
                <wp:simplePos x="0" y="0"/>
                <wp:positionH relativeFrom="page">
                  <wp:align>center</wp:align>
                </wp:positionH>
                <wp:positionV relativeFrom="paragraph">
                  <wp:posOffset>254635</wp:posOffset>
                </wp:positionV>
                <wp:extent cx="6546215" cy="165417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46215" cy="1654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312FE" w14:textId="77777777" w:rsidR="008235B2" w:rsidRPr="00850648" w:rsidRDefault="009B77BA" w:rsidP="004B2A95">
                            <w:pPr>
                              <w:spacing w:before="0" w:line="216" w:lineRule="auto"/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pacing w:val="-30"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pacing w:val="-30"/>
                                <w:sz w:val="80"/>
                                <w:szCs w:val="80"/>
                              </w:rPr>
                              <w:t xml:space="preserve">SLALOM </w:t>
                            </w:r>
                            <w:r w:rsidR="00187BD7"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pacing w:val="-30"/>
                                <w:sz w:val="80"/>
                                <w:szCs w:val="80"/>
                              </w:rPr>
                              <w:t>New York</w:t>
                            </w:r>
                            <w:r w:rsidR="00665878"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pacing w:val="-30"/>
                                <w:sz w:val="80"/>
                                <w:szCs w:val="80"/>
                              </w:rPr>
                              <w:br/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color w:val="FFFFFF" w:themeColor="background1"/>
                                <w:spacing w:val="-30"/>
                                <w:sz w:val="80"/>
                                <w:szCs w:val="80"/>
                              </w:rPr>
                              <w:t xml:space="preserve">Advanced Analytics </w:t>
                            </w:r>
                          </w:p>
                          <w:p w14:paraId="027C5AB7" w14:textId="77777777" w:rsidR="008235B2" w:rsidRPr="00850648" w:rsidRDefault="009B77BA" w:rsidP="004B2A95">
                            <w:pPr>
                              <w:spacing w:line="228" w:lineRule="auto"/>
                              <w:rPr>
                                <w:rFonts w:cs="Segoe UI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Segoe UI"/>
                                <w:color w:val="FFFFFF" w:themeColor="background1"/>
                                <w:spacing w:val="-6"/>
                                <w:sz w:val="28"/>
                                <w:szCs w:val="28"/>
                              </w:rPr>
                              <w:t>Data Challenge Case Study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2C3ED0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0.05pt;width:515.45pt;height:130.25pt;z-index:251670528;visibility:visible;mso-wrap-style:square;mso-width-percent:0;mso-height-percent:20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" filled="f" stroked="f">
                <v:textbox style="mso-fit-shape-to-text:t">
                  <w:txbxContent>
                    <w:p w14:paraId="1F8312FE" w14:textId="77777777" w:rsidR="008235B2" w:rsidRPr="00850648" w:rsidRDefault="009B77BA" w:rsidP="004B2A95">
                      <w:pPr>
                        <w:spacing w:before="0" w:line="216" w:lineRule="auto"/>
                        <w:rPr>
                          <w:rFonts w:asciiTheme="majorHAnsi" w:hAnsiTheme="majorHAnsi" w:cstheme="majorHAnsi"/>
                          <w:b/>
                          <w:color w:val="FFFFFF" w:themeColor="background1"/>
                          <w:spacing w:val="-30"/>
                          <w:sz w:val="80"/>
                          <w:szCs w:val="80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color w:val="FFFFFF" w:themeColor="background1"/>
                          <w:spacing w:val="-30"/>
                          <w:sz w:val="80"/>
                          <w:szCs w:val="80"/>
                        </w:rPr>
                        <w:t xml:space="preserve">SLALOM </w:t>
                      </w:r>
                      <w:r w:rsidR="00187BD7">
                        <w:rPr>
                          <w:rFonts w:asciiTheme="majorHAnsi" w:hAnsiTheme="majorHAnsi" w:cstheme="majorHAnsi"/>
                          <w:b/>
                          <w:color w:val="FFFFFF" w:themeColor="background1"/>
                          <w:spacing w:val="-30"/>
                          <w:sz w:val="80"/>
                          <w:szCs w:val="80"/>
                        </w:rPr>
                        <w:t>New York</w:t>
                      </w:r>
                      <w:r w:rsidR="00665878">
                        <w:rPr>
                          <w:rFonts w:asciiTheme="majorHAnsi" w:hAnsiTheme="majorHAnsi" w:cstheme="majorHAnsi"/>
                          <w:b/>
                          <w:color w:val="FFFFFF" w:themeColor="background1"/>
                          <w:spacing w:val="-30"/>
                          <w:sz w:val="80"/>
                          <w:szCs w:val="80"/>
                        </w:rPr>
                        <w:br/>
                      </w:r>
                      <w:r>
                        <w:rPr>
                          <w:rFonts w:asciiTheme="majorHAnsi" w:hAnsiTheme="majorHAnsi" w:cstheme="majorHAnsi"/>
                          <w:b/>
                          <w:color w:val="FFFFFF" w:themeColor="background1"/>
                          <w:spacing w:val="-30"/>
                          <w:sz w:val="80"/>
                          <w:szCs w:val="80"/>
                        </w:rPr>
                        <w:t xml:space="preserve">Advanced Analytics </w:t>
                      </w:r>
                    </w:p>
                    <w:p w14:paraId="027C5AB7" w14:textId="77777777" w:rsidR="008235B2" w:rsidRPr="00850648" w:rsidRDefault="009B77BA" w:rsidP="004B2A95">
                      <w:pPr>
                        <w:spacing w:line="228" w:lineRule="auto"/>
                        <w:rPr>
                          <w:rFonts w:cs="Segoe UI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</w:pPr>
                      <w:r>
                        <w:rPr>
                          <w:rFonts w:cs="Segoe UI"/>
                          <w:color w:val="FFFFFF" w:themeColor="background1"/>
                          <w:spacing w:val="-6"/>
                          <w:sz w:val="28"/>
                          <w:szCs w:val="28"/>
                        </w:rPr>
                        <w:t>Data Challenge Case Study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br w:type="page"/>
      </w:r>
    </w:p>
    <w:p w14:paraId="7959C807" w14:textId="77777777" w:rsidR="00C15A70" w:rsidRDefault="00C15A70" w:rsidP="00461A18">
      <w:pPr>
        <w:pStyle w:val="Title"/>
        <w:sectPr w:rsidR="00C15A70" w:rsidSect="00187BD7">
          <w:headerReference w:type="default" r:id="rId11"/>
          <w:footerReference w:type="default" r:id="rId12"/>
          <w:headerReference w:type="first" r:id="rId13"/>
          <w:footerReference w:type="first" r:id="rId14"/>
          <w:type w:val="nextColumn"/>
          <w:pgSz w:w="12240" w:h="15840" w:code="1"/>
          <w:pgMar w:top="1080" w:right="3240" w:bottom="1080" w:left="1440" w:header="0" w:footer="0" w:gutter="0"/>
          <w:cols w:space="720"/>
          <w:titlePg/>
          <w:docGrid w:linePitch="258"/>
        </w:sectPr>
      </w:pPr>
    </w:p>
    <w:p w14:paraId="045BBA25" w14:textId="77777777" w:rsidR="006E4E85" w:rsidRPr="005A19DE" w:rsidRDefault="009B77BA" w:rsidP="00461A18">
      <w:pPr>
        <w:pStyle w:val="Title"/>
      </w:pPr>
      <w:r>
        <w:lastRenderedPageBreak/>
        <w:t>Data Challenge Case Study</w:t>
      </w:r>
    </w:p>
    <w:p w14:paraId="4E00CBD2" w14:textId="77777777" w:rsidR="006E4E85" w:rsidRPr="003E67C6" w:rsidRDefault="009B77BA" w:rsidP="003E67C6">
      <w:pPr>
        <w:pStyle w:val="Subtitle"/>
      </w:pPr>
      <w:r>
        <w:t>Slalom Consulting NY</w:t>
      </w:r>
    </w:p>
    <w:p w14:paraId="7B343675" w14:textId="0BA0EBB1" w:rsidR="009B77BA" w:rsidRPr="00951354" w:rsidRDefault="00AC0011" w:rsidP="00191EA2">
      <w:pPr>
        <w:jc w:val="both"/>
        <w:rPr>
          <w:rFonts w:asciiTheme="majorHAnsi" w:hAnsiTheme="majorHAnsi" w:cstheme="majorHAnsi"/>
          <w:sz w:val="20"/>
          <w:szCs w:val="20"/>
        </w:rPr>
      </w:pPr>
      <w:r w:rsidRPr="00951354">
        <w:rPr>
          <w:rFonts w:asciiTheme="majorHAnsi" w:eastAsia="Calibri" w:hAnsiTheme="majorHAnsi" w:cstheme="majorHAnsi"/>
          <w:sz w:val="20"/>
          <w:szCs w:val="20"/>
        </w:rPr>
        <w:t xml:space="preserve">The goal of this exercise is to get a glimpse of how you would approach a typical data science problem end-to-end. </w:t>
      </w:r>
      <w:r w:rsidR="00191EA2" w:rsidRPr="00951354">
        <w:rPr>
          <w:rFonts w:asciiTheme="majorHAnsi" w:eastAsia="Calibri" w:hAnsiTheme="majorHAnsi" w:cstheme="majorHAnsi"/>
          <w:sz w:val="20"/>
          <w:szCs w:val="20"/>
        </w:rPr>
        <w:t>We are providing you with data from an</w:t>
      </w:r>
      <w:r w:rsidR="009B77BA" w:rsidRPr="00951354">
        <w:rPr>
          <w:rFonts w:asciiTheme="majorHAnsi" w:eastAsia="Calibri" w:hAnsiTheme="majorHAnsi" w:cstheme="majorHAnsi"/>
          <w:sz w:val="20"/>
          <w:szCs w:val="20"/>
        </w:rPr>
        <w:t xml:space="preserve"> E-commerce website</w:t>
      </w:r>
      <w:r w:rsidR="00191EA2" w:rsidRPr="00951354">
        <w:rPr>
          <w:rFonts w:asciiTheme="majorHAnsi" w:eastAsia="Calibri" w:hAnsiTheme="majorHAnsi" w:cstheme="majorHAnsi"/>
          <w:sz w:val="20"/>
          <w:szCs w:val="20"/>
        </w:rPr>
        <w:t xml:space="preserve"> that would like to systematically identify fraudulent transactions on their platform</w:t>
      </w:r>
      <w:r w:rsidR="009B77BA" w:rsidRPr="00951354">
        <w:rPr>
          <w:rFonts w:asciiTheme="majorHAnsi" w:eastAsia="Calibri" w:hAnsiTheme="majorHAnsi" w:cstheme="majorHAnsi"/>
          <w:sz w:val="20"/>
          <w:szCs w:val="20"/>
        </w:rPr>
        <w:t xml:space="preserve">. </w:t>
      </w:r>
      <w:r w:rsidR="00961FA7" w:rsidRPr="00951354">
        <w:rPr>
          <w:rFonts w:asciiTheme="majorHAnsi" w:eastAsia="Calibri" w:hAnsiTheme="majorHAnsi" w:cstheme="majorHAnsi"/>
          <w:sz w:val="20"/>
          <w:szCs w:val="20"/>
        </w:rPr>
        <w:t xml:space="preserve">You’ll need to explore the data and </w:t>
      </w:r>
      <w:r w:rsidR="009B77BA" w:rsidRPr="00951354">
        <w:rPr>
          <w:rFonts w:asciiTheme="majorHAnsi" w:eastAsia="Calibri" w:hAnsiTheme="majorHAnsi" w:cstheme="majorHAnsi"/>
          <w:sz w:val="20"/>
          <w:szCs w:val="20"/>
        </w:rPr>
        <w:t xml:space="preserve">build a model to predict </w:t>
      </w:r>
      <w:r w:rsidR="00961FA7" w:rsidRPr="00951354">
        <w:rPr>
          <w:rFonts w:asciiTheme="majorHAnsi" w:eastAsia="Calibri" w:hAnsiTheme="majorHAnsi" w:cstheme="majorHAnsi"/>
          <w:sz w:val="20"/>
          <w:szCs w:val="20"/>
        </w:rPr>
        <w:t>whether</w:t>
      </w:r>
      <w:r w:rsidR="009B77BA" w:rsidRPr="00951354">
        <w:rPr>
          <w:rFonts w:asciiTheme="majorHAnsi" w:eastAsia="Calibri" w:hAnsiTheme="majorHAnsi" w:cstheme="majorHAnsi"/>
          <w:sz w:val="20"/>
          <w:szCs w:val="20"/>
        </w:rPr>
        <w:t xml:space="preserve"> a user</w:t>
      </w:r>
      <w:r w:rsidR="00961FA7" w:rsidRPr="00951354">
        <w:rPr>
          <w:rFonts w:asciiTheme="majorHAnsi" w:eastAsia="Calibri" w:hAnsiTheme="majorHAnsi" w:cstheme="majorHAnsi"/>
          <w:sz w:val="20"/>
          <w:szCs w:val="20"/>
        </w:rPr>
        <w:t xml:space="preserve">’s activity is </w:t>
      </w:r>
      <w:r w:rsidR="009B77BA" w:rsidRPr="00951354">
        <w:rPr>
          <w:rFonts w:asciiTheme="majorHAnsi" w:eastAsia="Calibri" w:hAnsiTheme="majorHAnsi" w:cstheme="majorHAnsi"/>
          <w:sz w:val="20"/>
          <w:szCs w:val="20"/>
        </w:rPr>
        <w:t xml:space="preserve">fraudulent. You only have information about the user’s first transaction on the </w:t>
      </w:r>
      <w:r w:rsidR="00961FA7" w:rsidRPr="00951354">
        <w:rPr>
          <w:rFonts w:asciiTheme="majorHAnsi" w:eastAsia="Calibri" w:hAnsiTheme="majorHAnsi" w:cstheme="majorHAnsi"/>
          <w:sz w:val="20"/>
          <w:szCs w:val="20"/>
        </w:rPr>
        <w:t>site and</w:t>
      </w:r>
      <w:r w:rsidR="009B77BA" w:rsidRPr="00951354">
        <w:rPr>
          <w:rFonts w:asciiTheme="majorHAnsi" w:eastAsia="Calibri" w:hAnsiTheme="majorHAnsi" w:cstheme="majorHAnsi"/>
          <w:sz w:val="20"/>
          <w:szCs w:val="20"/>
        </w:rPr>
        <w:t xml:space="preserve"> based on that you </w:t>
      </w:r>
      <w:r w:rsidR="009B77BA" w:rsidRPr="00951354">
        <w:rPr>
          <w:rFonts w:asciiTheme="majorHAnsi" w:hAnsiTheme="majorHAnsi" w:cstheme="majorHAnsi"/>
          <w:sz w:val="20"/>
          <w:szCs w:val="20"/>
        </w:rPr>
        <w:t>must</w:t>
      </w:r>
      <w:r w:rsidR="009B77BA" w:rsidRPr="00951354">
        <w:rPr>
          <w:rFonts w:asciiTheme="majorHAnsi" w:eastAsia="Calibri" w:hAnsiTheme="majorHAnsi" w:cstheme="majorHAnsi"/>
          <w:sz w:val="20"/>
          <w:szCs w:val="20"/>
        </w:rPr>
        <w:t xml:space="preserve"> make a classification (Fraud/No Fraud). </w:t>
      </w:r>
    </w:p>
    <w:p w14:paraId="78C48308" w14:textId="59F0CB28" w:rsidR="00961FA7" w:rsidRPr="00961FA7" w:rsidRDefault="00951354" w:rsidP="00961FA7">
      <w:pPr>
        <w:jc w:val="both"/>
        <w:rPr>
          <w:rFonts w:asciiTheme="majorHAnsi" w:hAnsiTheme="majorHAnsi" w:cstheme="majorHAnsi"/>
          <w:sz w:val="20"/>
          <w:szCs w:val="20"/>
        </w:rPr>
      </w:pPr>
      <w:r w:rsidRPr="00951354">
        <w:rPr>
          <w:rFonts w:asciiTheme="majorHAnsi" w:hAnsiTheme="majorHAnsi" w:cstheme="majorHAnsi"/>
          <w:sz w:val="20"/>
          <w:szCs w:val="20"/>
        </w:rPr>
        <w:t>Feel free to use</w:t>
      </w:r>
      <w:r w:rsidR="009B77BA" w:rsidRPr="00951354">
        <w:rPr>
          <w:rFonts w:asciiTheme="majorHAnsi" w:hAnsiTheme="majorHAnsi" w:cstheme="majorHAnsi"/>
          <w:sz w:val="20"/>
          <w:szCs w:val="20"/>
        </w:rPr>
        <w:t xml:space="preserve"> </w:t>
      </w:r>
      <w:r w:rsidR="00961FA7" w:rsidRPr="00951354">
        <w:rPr>
          <w:rFonts w:asciiTheme="majorHAnsi" w:hAnsiTheme="majorHAnsi" w:cstheme="majorHAnsi"/>
          <w:sz w:val="20"/>
          <w:szCs w:val="20"/>
        </w:rPr>
        <w:t>your</w:t>
      </w:r>
      <w:r w:rsidR="009B77BA" w:rsidRPr="00951354">
        <w:rPr>
          <w:rFonts w:asciiTheme="majorHAnsi" w:hAnsiTheme="majorHAnsi" w:cstheme="majorHAnsi"/>
          <w:sz w:val="20"/>
          <w:szCs w:val="20"/>
        </w:rPr>
        <w:t xml:space="preserve"> </w:t>
      </w:r>
      <w:r w:rsidRPr="00951354">
        <w:rPr>
          <w:rFonts w:asciiTheme="majorHAnsi" w:hAnsiTheme="majorHAnsi" w:cstheme="majorHAnsi"/>
          <w:sz w:val="20"/>
          <w:szCs w:val="20"/>
        </w:rPr>
        <w:t xml:space="preserve">analysis </w:t>
      </w:r>
      <w:r w:rsidR="00961FA7" w:rsidRPr="00951354">
        <w:rPr>
          <w:rFonts w:asciiTheme="majorHAnsi" w:hAnsiTheme="majorHAnsi" w:cstheme="majorHAnsi"/>
          <w:sz w:val="20"/>
          <w:szCs w:val="20"/>
        </w:rPr>
        <w:t>techniques</w:t>
      </w:r>
      <w:r w:rsidR="009B77BA" w:rsidRPr="00951354">
        <w:rPr>
          <w:rFonts w:asciiTheme="majorHAnsi" w:hAnsiTheme="majorHAnsi" w:cstheme="majorHAnsi"/>
          <w:sz w:val="20"/>
          <w:szCs w:val="20"/>
        </w:rPr>
        <w:t xml:space="preserve"> of choice</w:t>
      </w:r>
      <w:r w:rsidR="00961FA7" w:rsidRPr="00951354">
        <w:rPr>
          <w:rFonts w:asciiTheme="majorHAnsi" w:hAnsiTheme="majorHAnsi" w:cstheme="majorHAnsi"/>
          <w:sz w:val="20"/>
          <w:szCs w:val="20"/>
        </w:rPr>
        <w:t xml:space="preserve">, </w:t>
      </w:r>
      <w:r w:rsidRPr="00951354">
        <w:rPr>
          <w:rFonts w:asciiTheme="majorHAnsi" w:hAnsiTheme="majorHAnsi" w:cstheme="majorHAnsi"/>
          <w:sz w:val="20"/>
          <w:szCs w:val="20"/>
        </w:rPr>
        <w:t xml:space="preserve">but </w:t>
      </w:r>
      <w:r w:rsidR="00961FA7" w:rsidRPr="00951354">
        <w:rPr>
          <w:rFonts w:asciiTheme="majorHAnsi" w:hAnsiTheme="majorHAnsi" w:cstheme="majorHAnsi"/>
          <w:sz w:val="20"/>
          <w:szCs w:val="20"/>
        </w:rPr>
        <w:t>please code in either</w:t>
      </w:r>
      <w:r w:rsidR="009B77BA" w:rsidRPr="00951354">
        <w:rPr>
          <w:rFonts w:asciiTheme="majorHAnsi" w:hAnsiTheme="majorHAnsi" w:cstheme="majorHAnsi"/>
          <w:sz w:val="20"/>
          <w:szCs w:val="20"/>
        </w:rPr>
        <w:t xml:space="preserve"> </w:t>
      </w:r>
      <w:r w:rsidR="009B77BA" w:rsidRPr="00951354">
        <w:rPr>
          <w:rFonts w:asciiTheme="majorHAnsi" w:hAnsiTheme="majorHAnsi" w:cstheme="majorHAnsi"/>
          <w:b/>
          <w:sz w:val="20"/>
          <w:szCs w:val="20"/>
        </w:rPr>
        <w:t>Python or R</w:t>
      </w:r>
      <w:r w:rsidR="009B77BA" w:rsidRPr="00951354">
        <w:rPr>
          <w:rFonts w:asciiTheme="majorHAnsi" w:hAnsiTheme="majorHAnsi" w:cstheme="majorHAnsi"/>
          <w:sz w:val="20"/>
          <w:szCs w:val="20"/>
        </w:rPr>
        <w:t xml:space="preserve"> and make sure to send the code in either </w:t>
      </w:r>
      <w:r w:rsidR="009B77BA" w:rsidRPr="00951354">
        <w:rPr>
          <w:rFonts w:asciiTheme="majorHAnsi" w:hAnsiTheme="majorHAnsi" w:cstheme="majorHAnsi"/>
          <w:b/>
          <w:sz w:val="20"/>
          <w:szCs w:val="20"/>
        </w:rPr>
        <w:t>markdown or notebook</w:t>
      </w:r>
      <w:r w:rsidR="009B77BA" w:rsidRPr="00951354">
        <w:rPr>
          <w:rFonts w:asciiTheme="majorHAnsi" w:hAnsiTheme="majorHAnsi" w:cstheme="majorHAnsi"/>
          <w:sz w:val="20"/>
          <w:szCs w:val="20"/>
        </w:rPr>
        <w:t xml:space="preserve"> </w:t>
      </w:r>
      <w:r w:rsidR="00961FA7" w:rsidRPr="00951354">
        <w:rPr>
          <w:rFonts w:asciiTheme="majorHAnsi" w:hAnsiTheme="majorHAnsi" w:cstheme="majorHAnsi"/>
          <w:sz w:val="20"/>
          <w:szCs w:val="20"/>
        </w:rPr>
        <w:t>format</w:t>
      </w:r>
      <w:r w:rsidR="009B77BA" w:rsidRPr="00951354">
        <w:rPr>
          <w:rFonts w:asciiTheme="majorHAnsi" w:hAnsiTheme="majorHAnsi" w:cstheme="majorHAnsi"/>
          <w:sz w:val="20"/>
          <w:szCs w:val="20"/>
        </w:rPr>
        <w:t xml:space="preserve">. </w:t>
      </w:r>
      <w:r w:rsidR="00961FA7" w:rsidRPr="00951354">
        <w:rPr>
          <w:rFonts w:asciiTheme="majorHAnsi" w:hAnsiTheme="majorHAnsi" w:cstheme="majorHAnsi"/>
          <w:sz w:val="20"/>
          <w:szCs w:val="20"/>
        </w:rPr>
        <w:t xml:space="preserve">Below are a few </w:t>
      </w:r>
      <w:r w:rsidR="00961FA7" w:rsidRPr="00961FA7">
        <w:rPr>
          <w:rFonts w:asciiTheme="majorHAnsi" w:hAnsiTheme="majorHAnsi" w:cstheme="majorHAnsi"/>
          <w:sz w:val="20"/>
          <w:szCs w:val="20"/>
        </w:rPr>
        <w:t>helpful hints:</w:t>
      </w:r>
    </w:p>
    <w:p w14:paraId="25E3B641" w14:textId="77777777" w:rsidR="00961FA7" w:rsidRPr="00961FA7" w:rsidRDefault="00961FA7" w:rsidP="00961FA7">
      <w:pPr>
        <w:numPr>
          <w:ilvl w:val="0"/>
          <w:numId w:val="18"/>
        </w:numPr>
        <w:spacing w:before="0" w:line="240" w:lineRule="auto"/>
        <w:ind w:left="540"/>
        <w:textAlignment w:val="center"/>
        <w:rPr>
          <w:rFonts w:asciiTheme="majorHAnsi" w:hAnsiTheme="majorHAnsi" w:cstheme="majorHAnsi"/>
          <w:sz w:val="20"/>
          <w:szCs w:val="20"/>
        </w:rPr>
      </w:pPr>
      <w:r w:rsidRPr="00961FA7">
        <w:rPr>
          <w:rFonts w:asciiTheme="majorHAnsi" w:hAnsiTheme="majorHAnsi" w:cstheme="majorHAnsi"/>
          <w:sz w:val="20"/>
          <w:szCs w:val="20"/>
        </w:rPr>
        <w:t>Document your work clearly, we want to understand your thought process.</w:t>
      </w:r>
    </w:p>
    <w:p w14:paraId="139AB629" w14:textId="0D166DBD" w:rsidR="00961FA7" w:rsidRDefault="00961FA7" w:rsidP="00961FA7">
      <w:pPr>
        <w:numPr>
          <w:ilvl w:val="0"/>
          <w:numId w:val="18"/>
        </w:numPr>
        <w:spacing w:before="0" w:line="240" w:lineRule="auto"/>
        <w:ind w:left="540"/>
        <w:textAlignment w:val="center"/>
        <w:rPr>
          <w:rFonts w:asciiTheme="majorHAnsi" w:hAnsiTheme="majorHAnsi" w:cstheme="majorHAnsi"/>
          <w:sz w:val="20"/>
          <w:szCs w:val="20"/>
        </w:rPr>
      </w:pPr>
      <w:r w:rsidRPr="00961FA7">
        <w:rPr>
          <w:rFonts w:asciiTheme="majorHAnsi" w:hAnsiTheme="majorHAnsi" w:cstheme="majorHAnsi"/>
          <w:sz w:val="20"/>
          <w:szCs w:val="20"/>
        </w:rPr>
        <w:t xml:space="preserve">This is not a modeling competition, so we're not looking for </w:t>
      </w:r>
      <w:r w:rsidRPr="00951354">
        <w:rPr>
          <w:rFonts w:asciiTheme="majorHAnsi" w:hAnsiTheme="majorHAnsi" w:cstheme="majorHAnsi"/>
          <w:sz w:val="20"/>
          <w:szCs w:val="20"/>
        </w:rPr>
        <w:t>complex ensemble</w:t>
      </w:r>
      <w:r w:rsidRPr="00961FA7">
        <w:rPr>
          <w:rFonts w:asciiTheme="majorHAnsi" w:hAnsiTheme="majorHAnsi" w:cstheme="majorHAnsi"/>
          <w:sz w:val="20"/>
          <w:szCs w:val="20"/>
        </w:rPr>
        <w:t xml:space="preserve"> methods </w:t>
      </w:r>
      <w:r w:rsidR="009F217F">
        <w:rPr>
          <w:rFonts w:asciiTheme="majorHAnsi" w:hAnsiTheme="majorHAnsi" w:cstheme="majorHAnsi"/>
          <w:sz w:val="20"/>
          <w:szCs w:val="20"/>
        </w:rPr>
        <w:t xml:space="preserve">(e.g. </w:t>
      </w:r>
      <w:r w:rsidRPr="00961FA7">
        <w:rPr>
          <w:rFonts w:asciiTheme="majorHAnsi" w:hAnsiTheme="majorHAnsi" w:cstheme="majorHAnsi"/>
          <w:sz w:val="20"/>
          <w:szCs w:val="20"/>
        </w:rPr>
        <w:t>stacking</w:t>
      </w:r>
      <w:r w:rsidR="009F217F">
        <w:rPr>
          <w:rFonts w:asciiTheme="majorHAnsi" w:hAnsiTheme="majorHAnsi" w:cstheme="majorHAnsi"/>
          <w:sz w:val="20"/>
          <w:szCs w:val="20"/>
        </w:rPr>
        <w:t>)</w:t>
      </w:r>
      <w:r w:rsidRPr="00961FA7">
        <w:rPr>
          <w:rFonts w:asciiTheme="majorHAnsi" w:hAnsiTheme="majorHAnsi" w:cstheme="majorHAnsi"/>
          <w:sz w:val="20"/>
          <w:szCs w:val="20"/>
        </w:rPr>
        <w:t xml:space="preserve">.  We're more interested in </w:t>
      </w:r>
      <w:r w:rsidRPr="00951354">
        <w:rPr>
          <w:rFonts w:asciiTheme="majorHAnsi" w:hAnsiTheme="majorHAnsi" w:cstheme="majorHAnsi"/>
          <w:sz w:val="20"/>
          <w:szCs w:val="20"/>
        </w:rPr>
        <w:t>understanding</w:t>
      </w:r>
      <w:r w:rsidRPr="00961FA7">
        <w:rPr>
          <w:rFonts w:asciiTheme="majorHAnsi" w:hAnsiTheme="majorHAnsi" w:cstheme="majorHAnsi"/>
          <w:sz w:val="20"/>
          <w:szCs w:val="20"/>
        </w:rPr>
        <w:t xml:space="preserve"> what methods you chose, why, and how you applied them to the problem.</w:t>
      </w:r>
    </w:p>
    <w:p w14:paraId="1CE79335" w14:textId="77777777" w:rsidR="000C69F6" w:rsidRPr="00951354" w:rsidRDefault="000C69F6" w:rsidP="000C69F6">
      <w:pPr>
        <w:spacing w:before="0" w:line="240" w:lineRule="auto"/>
        <w:textAlignment w:val="center"/>
        <w:rPr>
          <w:rFonts w:asciiTheme="majorHAnsi" w:hAnsiTheme="majorHAnsi" w:cstheme="majorHAnsi"/>
          <w:sz w:val="20"/>
          <w:szCs w:val="20"/>
        </w:rPr>
      </w:pPr>
    </w:p>
    <w:p w14:paraId="28D5A6A8" w14:textId="5041FD7B" w:rsidR="009B77BA" w:rsidRPr="008B560E" w:rsidRDefault="009B77BA" w:rsidP="009B77BA">
      <w:pPr>
        <w:jc w:val="both"/>
        <w:rPr>
          <w:b/>
          <w:sz w:val="28"/>
        </w:rPr>
      </w:pPr>
      <w:r w:rsidRPr="009B77BA">
        <w:rPr>
          <w:b/>
          <w:sz w:val="28"/>
          <w:highlight w:val="yellow"/>
        </w:rPr>
        <w:t xml:space="preserve">Please spend no more than </w:t>
      </w:r>
      <w:r w:rsidR="00961FA7">
        <w:rPr>
          <w:b/>
          <w:sz w:val="28"/>
          <w:highlight w:val="yellow"/>
        </w:rPr>
        <w:t>1</w:t>
      </w:r>
      <w:r w:rsidRPr="009B77BA">
        <w:rPr>
          <w:b/>
          <w:sz w:val="28"/>
          <w:highlight w:val="yellow"/>
        </w:rPr>
        <w:t>0 HOURS TOTAL to complete the analysis</w:t>
      </w:r>
      <w:r w:rsidR="00961FA7">
        <w:rPr>
          <w:b/>
          <w:sz w:val="28"/>
          <w:highlight w:val="yellow"/>
        </w:rPr>
        <w:t>, and</w:t>
      </w:r>
      <w:r w:rsidRPr="009B77BA">
        <w:rPr>
          <w:b/>
          <w:sz w:val="28"/>
          <w:highlight w:val="yellow"/>
        </w:rPr>
        <w:t xml:space="preserve"> PLEASE SEND YOUR WORK BACK WITHIN 7 DAYS OF RECEIPT.</w:t>
      </w:r>
    </w:p>
    <w:p w14:paraId="276739C0" w14:textId="77777777" w:rsidR="009B77BA" w:rsidRDefault="009B77BA" w:rsidP="009B77BA">
      <w:pPr>
        <w:jc w:val="both"/>
      </w:pPr>
      <w:r w:rsidRPr="53DFDE7F">
        <w:rPr>
          <w:rFonts w:ascii="Calibri" w:eastAsia="Calibri" w:hAnsi="Calibri" w:cs="Calibri"/>
        </w:rPr>
        <w:t>The dataset can be found here:</w:t>
      </w:r>
    </w:p>
    <w:p w14:paraId="3E1F2F80" w14:textId="77777777" w:rsidR="009B77BA" w:rsidRDefault="00A674BE" w:rsidP="009B77BA">
      <w:pPr>
        <w:jc w:val="both"/>
      </w:pPr>
      <w:hyperlink r:id="rId15">
        <w:r w:rsidR="009B77BA" w:rsidRPr="53DFDE7F">
          <w:rPr>
            <w:rStyle w:val="Hyperlink"/>
            <w:rFonts w:ascii="Calibri" w:eastAsia="Calibri" w:hAnsi="Calibri" w:cs="Calibri"/>
          </w:rPr>
          <w:t>https://www.dropbox.com/s/i9efe59ct1u3v9q/Fraud.zip?dl=0</w:t>
        </w:r>
      </w:hyperlink>
    </w:p>
    <w:p w14:paraId="4D6E168B" w14:textId="77777777" w:rsidR="009B77BA" w:rsidRDefault="009B77BA" w:rsidP="009B77BA">
      <w:pPr>
        <w:jc w:val="both"/>
      </w:pPr>
      <w:r w:rsidRPr="53DFDE7F">
        <w:rPr>
          <w:rFonts w:ascii="Calibri" w:eastAsia="Calibri" w:hAnsi="Calibri" w:cs="Calibri"/>
        </w:rPr>
        <w:t>Dataset:</w:t>
      </w:r>
    </w:p>
    <w:p w14:paraId="72C5C62D" w14:textId="77777777" w:rsidR="009B77BA" w:rsidRPr="002A621F" w:rsidRDefault="009B77BA" w:rsidP="009B77BA">
      <w:pPr>
        <w:jc w:val="both"/>
      </w:pPr>
      <w:r w:rsidRPr="53DFDE7F">
        <w:rPr>
          <w:rFonts w:ascii="Calibri" w:eastAsia="Calibri" w:hAnsi="Calibri" w:cs="Calibri"/>
        </w:rPr>
        <w:t>"</w:t>
      </w:r>
      <w:proofErr w:type="spellStart"/>
      <w:r w:rsidRPr="53DFDE7F">
        <w:rPr>
          <w:rFonts w:ascii="Calibri" w:eastAsia="Calibri" w:hAnsi="Calibri" w:cs="Calibri"/>
          <w:b/>
        </w:rPr>
        <w:t>Fraud_Data</w:t>
      </w:r>
      <w:proofErr w:type="spellEnd"/>
      <w:r w:rsidRPr="53DFDE7F">
        <w:rPr>
          <w:rFonts w:ascii="Calibri" w:eastAsia="Calibri" w:hAnsi="Calibri" w:cs="Calibri"/>
        </w:rPr>
        <w:t>" - information about each user first transaction</w:t>
      </w:r>
    </w:p>
    <w:p w14:paraId="2850AF53" w14:textId="77777777" w:rsidR="009B77BA" w:rsidRPr="002A621F" w:rsidRDefault="009B77BA" w:rsidP="009B77BA">
      <w:pPr>
        <w:jc w:val="both"/>
      </w:pPr>
      <w:r w:rsidRPr="53DFDE7F">
        <w:rPr>
          <w:rFonts w:ascii="Calibri" w:eastAsia="Calibri" w:hAnsi="Calibri" w:cs="Calibri"/>
        </w:rPr>
        <w:t>Columns:</w:t>
      </w:r>
    </w:p>
    <w:p w14:paraId="3A62CA1C" w14:textId="77777777" w:rsidR="009B77BA" w:rsidRDefault="009B77BA" w:rsidP="009B77BA">
      <w:pPr>
        <w:pStyle w:val="ListParagraph"/>
        <w:numPr>
          <w:ilvl w:val="0"/>
          <w:numId w:val="17"/>
        </w:numPr>
        <w:spacing w:before="0" w:after="160" w:line="259" w:lineRule="auto"/>
        <w:rPr>
          <w:b/>
        </w:rPr>
      </w:pPr>
      <w:proofErr w:type="spellStart"/>
      <w:r w:rsidRPr="53DFDE7F">
        <w:rPr>
          <w:rFonts w:ascii="Calibri" w:eastAsia="Calibri" w:hAnsi="Calibri" w:cs="Calibri"/>
          <w:b/>
        </w:rPr>
        <w:t>user_id</w:t>
      </w:r>
      <w:proofErr w:type="spellEnd"/>
      <w:r w:rsidRPr="53DFDE7F">
        <w:rPr>
          <w:rFonts w:ascii="Calibri" w:eastAsia="Calibri" w:hAnsi="Calibri" w:cs="Calibri"/>
        </w:rPr>
        <w:t>: Unique user ID</w:t>
      </w:r>
    </w:p>
    <w:p w14:paraId="7AF06E88" w14:textId="77777777" w:rsidR="009B77BA" w:rsidRDefault="009B77BA" w:rsidP="009B77BA">
      <w:pPr>
        <w:pStyle w:val="ListParagraph"/>
        <w:numPr>
          <w:ilvl w:val="0"/>
          <w:numId w:val="17"/>
        </w:numPr>
        <w:spacing w:before="0" w:after="160" w:line="259" w:lineRule="auto"/>
        <w:rPr>
          <w:b/>
        </w:rPr>
      </w:pPr>
      <w:proofErr w:type="spellStart"/>
      <w:r w:rsidRPr="53DFDE7F">
        <w:rPr>
          <w:rFonts w:ascii="Calibri" w:eastAsia="Calibri" w:hAnsi="Calibri" w:cs="Calibri"/>
          <w:b/>
        </w:rPr>
        <w:t>signup_time</w:t>
      </w:r>
      <w:proofErr w:type="spellEnd"/>
      <w:r w:rsidRPr="53DFDE7F">
        <w:rPr>
          <w:rFonts w:ascii="Calibri" w:eastAsia="Calibri" w:hAnsi="Calibri" w:cs="Calibri"/>
        </w:rPr>
        <w:t>: The time when the user created their account (GMT time)</w:t>
      </w:r>
    </w:p>
    <w:p w14:paraId="74CD59DA" w14:textId="77777777" w:rsidR="009B77BA" w:rsidRDefault="009B77BA" w:rsidP="009B77BA">
      <w:pPr>
        <w:pStyle w:val="ListParagraph"/>
        <w:numPr>
          <w:ilvl w:val="0"/>
          <w:numId w:val="17"/>
        </w:numPr>
        <w:spacing w:before="0" w:after="160" w:line="259" w:lineRule="auto"/>
        <w:rPr>
          <w:b/>
        </w:rPr>
      </w:pPr>
      <w:proofErr w:type="spellStart"/>
      <w:r w:rsidRPr="53DFDE7F">
        <w:rPr>
          <w:rFonts w:ascii="Calibri" w:eastAsia="Calibri" w:hAnsi="Calibri" w:cs="Calibri"/>
          <w:b/>
        </w:rPr>
        <w:t>purchase_time</w:t>
      </w:r>
      <w:proofErr w:type="spellEnd"/>
      <w:r w:rsidRPr="53DFDE7F">
        <w:rPr>
          <w:rFonts w:ascii="Calibri" w:eastAsia="Calibri" w:hAnsi="Calibri" w:cs="Calibri"/>
        </w:rPr>
        <w:t>: The time when the user bought the item (GMT time)</w:t>
      </w:r>
    </w:p>
    <w:p w14:paraId="04FD098B" w14:textId="77777777" w:rsidR="009B77BA" w:rsidRDefault="009B77BA" w:rsidP="009B77BA">
      <w:pPr>
        <w:pStyle w:val="ListParagraph"/>
        <w:numPr>
          <w:ilvl w:val="0"/>
          <w:numId w:val="17"/>
        </w:numPr>
        <w:spacing w:before="0" w:after="160" w:line="259" w:lineRule="auto"/>
        <w:rPr>
          <w:b/>
        </w:rPr>
      </w:pPr>
      <w:proofErr w:type="spellStart"/>
      <w:r w:rsidRPr="53DFDE7F">
        <w:rPr>
          <w:rFonts w:ascii="Calibri" w:eastAsia="Calibri" w:hAnsi="Calibri" w:cs="Calibri"/>
          <w:b/>
        </w:rPr>
        <w:t>purchase_value</w:t>
      </w:r>
      <w:proofErr w:type="spellEnd"/>
      <w:r w:rsidRPr="53DFDE7F">
        <w:rPr>
          <w:rFonts w:ascii="Calibri" w:eastAsia="Calibri" w:hAnsi="Calibri" w:cs="Calibri"/>
        </w:rPr>
        <w:t>: The cost of the item purchased (USD)</w:t>
      </w:r>
    </w:p>
    <w:p w14:paraId="7A63CB05" w14:textId="77777777" w:rsidR="009B77BA" w:rsidRPr="00234A09" w:rsidRDefault="009B77BA" w:rsidP="009B77BA">
      <w:pPr>
        <w:pStyle w:val="ListParagraph"/>
        <w:numPr>
          <w:ilvl w:val="0"/>
          <w:numId w:val="14"/>
        </w:numPr>
        <w:spacing w:before="0" w:after="160" w:line="259" w:lineRule="auto"/>
        <w:rPr>
          <w:b/>
        </w:rPr>
      </w:pPr>
      <w:proofErr w:type="spellStart"/>
      <w:r w:rsidRPr="53DFDE7F">
        <w:rPr>
          <w:rFonts w:ascii="Calibri" w:eastAsia="Calibri" w:hAnsi="Calibri" w:cs="Calibri"/>
          <w:b/>
        </w:rPr>
        <w:t>device_id</w:t>
      </w:r>
      <w:proofErr w:type="spellEnd"/>
      <w:r w:rsidRPr="53DFDE7F">
        <w:rPr>
          <w:rFonts w:ascii="Calibri" w:eastAsia="Calibri" w:hAnsi="Calibri" w:cs="Calibri"/>
        </w:rPr>
        <w:t xml:space="preserve">: The device id. You can assume that it is unique by device. (If </w:t>
      </w:r>
      <w:r>
        <w:rPr>
          <w:rFonts w:ascii="Calibri" w:eastAsia="Calibri" w:hAnsi="Calibri" w:cs="Calibri"/>
        </w:rPr>
        <w:t xml:space="preserve">two transactions </w:t>
      </w:r>
      <w:r w:rsidRPr="00234A09">
        <w:rPr>
          <w:rFonts w:ascii="Calibri" w:eastAsia="Calibri" w:hAnsi="Calibri" w:cs="Calibri"/>
        </w:rPr>
        <w:t>have the same device ID that means that the same physical device was used to purchase)</w:t>
      </w:r>
    </w:p>
    <w:p w14:paraId="6170817D" w14:textId="77777777" w:rsidR="009B77BA" w:rsidRDefault="009B77BA" w:rsidP="009B77BA">
      <w:pPr>
        <w:pStyle w:val="ListParagraph"/>
        <w:numPr>
          <w:ilvl w:val="0"/>
          <w:numId w:val="16"/>
        </w:numPr>
        <w:spacing w:before="0" w:after="160" w:line="259" w:lineRule="auto"/>
        <w:rPr>
          <w:b/>
        </w:rPr>
      </w:pPr>
      <w:r w:rsidRPr="53DFDE7F">
        <w:rPr>
          <w:rFonts w:ascii="Calibri" w:eastAsia="Calibri" w:hAnsi="Calibri" w:cs="Calibri"/>
          <w:b/>
        </w:rPr>
        <w:t>source</w:t>
      </w:r>
      <w:r w:rsidRPr="53DFDE7F">
        <w:rPr>
          <w:rFonts w:ascii="Calibri" w:eastAsia="Calibri" w:hAnsi="Calibri" w:cs="Calibri"/>
        </w:rPr>
        <w:t xml:space="preserve">: User marketing channel: ads, SEO, direct </w:t>
      </w:r>
    </w:p>
    <w:p w14:paraId="34249039" w14:textId="77777777" w:rsidR="009B77BA" w:rsidRDefault="009B77BA" w:rsidP="009B77BA">
      <w:pPr>
        <w:pStyle w:val="ListParagraph"/>
        <w:numPr>
          <w:ilvl w:val="0"/>
          <w:numId w:val="16"/>
        </w:numPr>
        <w:spacing w:before="0" w:after="160" w:line="259" w:lineRule="auto"/>
        <w:rPr>
          <w:b/>
        </w:rPr>
      </w:pPr>
      <w:r w:rsidRPr="53DFDE7F">
        <w:rPr>
          <w:rFonts w:ascii="Calibri" w:eastAsia="Calibri" w:hAnsi="Calibri" w:cs="Calibri"/>
          <w:b/>
        </w:rPr>
        <w:t>browser</w:t>
      </w:r>
      <w:r w:rsidRPr="53DFDE7F">
        <w:rPr>
          <w:rFonts w:ascii="Calibri" w:eastAsia="Calibri" w:hAnsi="Calibri" w:cs="Calibri"/>
        </w:rPr>
        <w:t>: The browser used by the user.</w:t>
      </w:r>
    </w:p>
    <w:p w14:paraId="79BD9F30" w14:textId="77777777" w:rsidR="009B77BA" w:rsidRDefault="009B77BA" w:rsidP="009B77BA">
      <w:pPr>
        <w:pStyle w:val="ListParagraph"/>
        <w:numPr>
          <w:ilvl w:val="0"/>
          <w:numId w:val="16"/>
        </w:numPr>
        <w:spacing w:before="0" w:after="160" w:line="259" w:lineRule="auto"/>
        <w:rPr>
          <w:b/>
        </w:rPr>
      </w:pPr>
      <w:r w:rsidRPr="53DFDE7F">
        <w:rPr>
          <w:rFonts w:ascii="Calibri" w:eastAsia="Calibri" w:hAnsi="Calibri" w:cs="Calibri"/>
          <w:b/>
        </w:rPr>
        <w:t>sex</w:t>
      </w:r>
      <w:r w:rsidRPr="53DFDE7F">
        <w:rPr>
          <w:rFonts w:ascii="Calibri" w:eastAsia="Calibri" w:hAnsi="Calibri" w:cs="Calibri"/>
        </w:rPr>
        <w:t>: User sex: Male/Female</w:t>
      </w:r>
    </w:p>
    <w:p w14:paraId="7A90F563" w14:textId="77777777" w:rsidR="009B77BA" w:rsidRDefault="009B77BA" w:rsidP="009B77BA">
      <w:pPr>
        <w:pStyle w:val="ListParagraph"/>
        <w:numPr>
          <w:ilvl w:val="0"/>
          <w:numId w:val="16"/>
        </w:numPr>
        <w:spacing w:before="0" w:after="160" w:line="259" w:lineRule="auto"/>
        <w:rPr>
          <w:b/>
        </w:rPr>
      </w:pPr>
      <w:r w:rsidRPr="53DFDE7F">
        <w:rPr>
          <w:rFonts w:ascii="Calibri" w:eastAsia="Calibri" w:hAnsi="Calibri" w:cs="Calibri"/>
          <w:b/>
        </w:rPr>
        <w:t>age</w:t>
      </w:r>
      <w:r w:rsidRPr="53DFDE7F">
        <w:rPr>
          <w:rFonts w:ascii="Calibri" w:eastAsia="Calibri" w:hAnsi="Calibri" w:cs="Calibri"/>
        </w:rPr>
        <w:t>: user age</w:t>
      </w:r>
    </w:p>
    <w:p w14:paraId="2622C809" w14:textId="77777777" w:rsidR="009B77BA" w:rsidRDefault="009B77BA" w:rsidP="009B77BA">
      <w:pPr>
        <w:pStyle w:val="ListParagraph"/>
        <w:numPr>
          <w:ilvl w:val="0"/>
          <w:numId w:val="16"/>
        </w:numPr>
        <w:spacing w:before="0" w:after="160" w:line="259" w:lineRule="auto"/>
        <w:rPr>
          <w:b/>
        </w:rPr>
      </w:pPr>
      <w:proofErr w:type="spellStart"/>
      <w:r w:rsidRPr="53DFDE7F">
        <w:rPr>
          <w:rFonts w:ascii="Calibri" w:eastAsia="Calibri" w:hAnsi="Calibri" w:cs="Calibri"/>
          <w:b/>
        </w:rPr>
        <w:t>ip_address</w:t>
      </w:r>
      <w:proofErr w:type="spellEnd"/>
      <w:r w:rsidRPr="53DFDE7F">
        <w:rPr>
          <w:rFonts w:ascii="Calibri" w:eastAsia="Calibri" w:hAnsi="Calibri" w:cs="Calibri"/>
        </w:rPr>
        <w:t>: user numeric IP address</w:t>
      </w:r>
    </w:p>
    <w:p w14:paraId="092E090D" w14:textId="2FCD2368" w:rsidR="009B77BA" w:rsidRPr="00B74EA6" w:rsidRDefault="009B77BA" w:rsidP="00B74EA6">
      <w:pPr>
        <w:pStyle w:val="ListParagraph"/>
        <w:numPr>
          <w:ilvl w:val="0"/>
          <w:numId w:val="16"/>
        </w:numPr>
        <w:spacing w:before="0" w:after="160" w:line="259" w:lineRule="auto"/>
        <w:rPr>
          <w:b/>
        </w:rPr>
      </w:pPr>
      <w:r w:rsidRPr="53DFDE7F">
        <w:rPr>
          <w:rFonts w:ascii="Calibri" w:eastAsia="Calibri" w:hAnsi="Calibri" w:cs="Calibri"/>
          <w:b/>
        </w:rPr>
        <w:t>class</w:t>
      </w:r>
      <w:r w:rsidRPr="53DFDE7F">
        <w:rPr>
          <w:rFonts w:ascii="Calibri" w:eastAsia="Calibri" w:hAnsi="Calibri" w:cs="Calibri"/>
        </w:rPr>
        <w:t>: This is the target variable. Fraudulent activities is tagged as ‘1’, whereas non-fraudulent activities are tagged as ‘0’</w:t>
      </w:r>
    </w:p>
    <w:p w14:paraId="461DDD69" w14:textId="5F27AC6C" w:rsidR="0068313C" w:rsidRDefault="0068313C" w:rsidP="009B77BA">
      <w:pPr>
        <w:pStyle w:val="Heading3"/>
      </w:pPr>
    </w:p>
    <w:p w14:paraId="100E9244" w14:textId="1A0DE4D1" w:rsidR="001A77AB" w:rsidRDefault="001A77AB" w:rsidP="001A77AB"/>
    <w:p w14:paraId="220FDC8D" w14:textId="558CD0A8" w:rsidR="001A77AB" w:rsidRDefault="001A77AB" w:rsidP="001A77AB"/>
    <w:p w14:paraId="42CEB3C4" w14:textId="353631FF" w:rsidR="002939C4" w:rsidRPr="001A77AB" w:rsidRDefault="002939C4" w:rsidP="001A77AB">
      <w:bookmarkStart w:id="0" w:name="_GoBack"/>
      <w:bookmarkEnd w:id="0"/>
    </w:p>
    <w:sectPr w:rsidR="002939C4" w:rsidRPr="001A77AB" w:rsidSect="00187BD7">
      <w:headerReference w:type="first" r:id="rId16"/>
      <w:footerReference w:type="first" r:id="rId17"/>
      <w:pgSz w:w="12240" w:h="15840" w:code="1"/>
      <w:pgMar w:top="1080" w:right="3240" w:bottom="1080" w:left="1440" w:header="0" w:footer="0" w:gutter="0"/>
      <w:pgNumType w:start="1"/>
      <w:cols w:space="720"/>
      <w:docGrid w:linePitch="25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9305A9" w14:textId="77777777" w:rsidR="00A674BE" w:rsidRDefault="00A674BE">
      <w:r>
        <w:separator/>
      </w:r>
    </w:p>
  </w:endnote>
  <w:endnote w:type="continuationSeparator" w:id="0">
    <w:p w14:paraId="05DB4645" w14:textId="77777777" w:rsidR="00A674BE" w:rsidRDefault="00A674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334502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746021" w14:textId="77777777" w:rsidR="00332044" w:rsidRDefault="003320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7BD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5987548" w14:textId="77777777" w:rsidR="008235B2" w:rsidRDefault="008235B2" w:rsidP="00813478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A76AA9" w14:textId="77777777" w:rsidR="00C15A70" w:rsidRDefault="00C15A70">
    <w:pPr>
      <w:pStyle w:val="Footer"/>
    </w:pPr>
  </w:p>
  <w:p w14:paraId="19B38281" w14:textId="77777777" w:rsidR="00C15A70" w:rsidRDefault="00C15A7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795442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F14378" w14:textId="77777777" w:rsidR="00C15A70" w:rsidRDefault="00C15A7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7BD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DB61848" w14:textId="77777777" w:rsidR="00C15A70" w:rsidRDefault="00C15A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B37A5E" w14:textId="77777777" w:rsidR="00A674BE" w:rsidRDefault="00A674BE">
      <w:r>
        <w:separator/>
      </w:r>
    </w:p>
  </w:footnote>
  <w:footnote w:type="continuationSeparator" w:id="0">
    <w:p w14:paraId="1F01BB2C" w14:textId="77777777" w:rsidR="00A674BE" w:rsidRDefault="00A674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002540" w14:textId="77777777" w:rsidR="008235B2" w:rsidRPr="00E07D15" w:rsidRDefault="008235B2" w:rsidP="009D60B9">
    <w:pPr>
      <w:ind w:right="1800"/>
    </w:pPr>
    <w:r>
      <w:rPr>
        <w:noProof/>
      </w:rPr>
      <w:drawing>
        <wp:anchor distT="0" distB="0" distL="114300" distR="114300" simplePos="0" relativeHeight="251664384" behindDoc="1" locked="0" layoutInCell="1" allowOverlap="1" wp14:anchorId="19BF8B3A" wp14:editId="644CF00F">
          <wp:simplePos x="0" y="0"/>
          <wp:positionH relativeFrom="margin">
            <wp:posOffset>5181600</wp:posOffset>
          </wp:positionH>
          <wp:positionV relativeFrom="margin">
            <wp:posOffset>-457200</wp:posOffset>
          </wp:positionV>
          <wp:extent cx="1463040" cy="9601200"/>
          <wp:effectExtent l="0" t="0" r="3810" b="0"/>
          <wp:wrapSquare wrapText="bothSides"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-Cover_v2_sideba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3040" cy="960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7DF0ED" w14:textId="77777777" w:rsidR="008235B2" w:rsidRDefault="008235B2">
    <w:pPr>
      <w:pStyle w:val="Header"/>
    </w:pPr>
    <w:r>
      <w:rPr>
        <w:noProof/>
      </w:rPr>
      <w:drawing>
        <wp:anchor distT="0" distB="0" distL="114300" distR="114300" simplePos="0" relativeHeight="251657216" behindDoc="1" locked="0" layoutInCell="1" allowOverlap="1" wp14:anchorId="76A24DEE" wp14:editId="4B94A589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315196" cy="9600118"/>
          <wp:effectExtent l="0" t="0" r="635" b="1270"/>
          <wp:wrapNone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-Cover_v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15196" cy="960011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D77E41" w14:textId="77777777" w:rsidR="00C15A70" w:rsidRDefault="00C15A70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09F5F33" wp14:editId="1D13E69F">
          <wp:simplePos x="0" y="0"/>
          <wp:positionH relativeFrom="margin">
            <wp:posOffset>5181600</wp:posOffset>
          </wp:positionH>
          <wp:positionV relativeFrom="margin">
            <wp:posOffset>-457200</wp:posOffset>
          </wp:positionV>
          <wp:extent cx="1463040" cy="9601200"/>
          <wp:effectExtent l="0" t="0" r="3810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-Cover_v2_sideba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63040" cy="96012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98AABE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C90F24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59EB35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5CAE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9487F3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1F4FC8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28AF5B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F048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3FE8EC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698DA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653343C"/>
    <w:multiLevelType w:val="hybridMultilevel"/>
    <w:tmpl w:val="FFFFFFFF"/>
    <w:lvl w:ilvl="0" w:tplc="4BEE71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BAAA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605D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6490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A2B9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2E63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C2EB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E4BC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B2A9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D33"/>
    <w:multiLevelType w:val="hybridMultilevel"/>
    <w:tmpl w:val="FFFFFFFF"/>
    <w:lvl w:ilvl="0" w:tplc="B63CC7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BCEC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F815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6AF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D865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CC1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0056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AA59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CFC0C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2E10CA"/>
    <w:multiLevelType w:val="hybridMultilevel"/>
    <w:tmpl w:val="FFFFFFFF"/>
    <w:lvl w:ilvl="0" w:tplc="701A21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BAC8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612CE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30BE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54DF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D825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9E65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C874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9A49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2B4DC0"/>
    <w:multiLevelType w:val="hybridMultilevel"/>
    <w:tmpl w:val="71CAB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93541E"/>
    <w:multiLevelType w:val="hybridMultilevel"/>
    <w:tmpl w:val="FFFFFFFF"/>
    <w:lvl w:ilvl="0" w:tplc="A7A275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A4EC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1CD2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E4AB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54DE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CA60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BCB1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4469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EE74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C935EE"/>
    <w:multiLevelType w:val="hybridMultilevel"/>
    <w:tmpl w:val="6AD4A322"/>
    <w:lvl w:ilvl="0" w:tplc="ED8A63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B003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DFE0F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4E42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303B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14C3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246A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16BC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2C63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4E387E"/>
    <w:multiLevelType w:val="hybridMultilevel"/>
    <w:tmpl w:val="FFFFFFFF"/>
    <w:lvl w:ilvl="0" w:tplc="D4EE3C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A2BB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0435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EE75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1C9F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3648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7213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5C8E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BA12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CE67A5"/>
    <w:multiLevelType w:val="multilevel"/>
    <w:tmpl w:val="DE088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3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0"/>
  </w:num>
  <w:num w:numId="13">
    <w:abstractNumId w:val="14"/>
  </w:num>
  <w:num w:numId="14">
    <w:abstractNumId w:val="15"/>
  </w:num>
  <w:num w:numId="15">
    <w:abstractNumId w:val="12"/>
  </w:num>
  <w:num w:numId="16">
    <w:abstractNumId w:val="11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78"/>
  <w:drawingGridVerticalSpacing w:val="106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#39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011"/>
    <w:rsid w:val="00084D04"/>
    <w:rsid w:val="000C61CF"/>
    <w:rsid w:val="000C670A"/>
    <w:rsid w:val="000C69F6"/>
    <w:rsid w:val="000F1984"/>
    <w:rsid w:val="00115FB4"/>
    <w:rsid w:val="00117860"/>
    <w:rsid w:val="001321C3"/>
    <w:rsid w:val="00142850"/>
    <w:rsid w:val="00151E42"/>
    <w:rsid w:val="0018680B"/>
    <w:rsid w:val="00187BD7"/>
    <w:rsid w:val="00191EA2"/>
    <w:rsid w:val="00195696"/>
    <w:rsid w:val="001A77AB"/>
    <w:rsid w:val="001F73C5"/>
    <w:rsid w:val="00252FC1"/>
    <w:rsid w:val="00252FCD"/>
    <w:rsid w:val="0026021A"/>
    <w:rsid w:val="0026781E"/>
    <w:rsid w:val="002939C4"/>
    <w:rsid w:val="00297443"/>
    <w:rsid w:val="002B1F32"/>
    <w:rsid w:val="002E343D"/>
    <w:rsid w:val="002E344C"/>
    <w:rsid w:val="003170F8"/>
    <w:rsid w:val="00327DF3"/>
    <w:rsid w:val="00332044"/>
    <w:rsid w:val="00334077"/>
    <w:rsid w:val="0033720E"/>
    <w:rsid w:val="003373D3"/>
    <w:rsid w:val="00357243"/>
    <w:rsid w:val="003641BD"/>
    <w:rsid w:val="003837AD"/>
    <w:rsid w:val="00390875"/>
    <w:rsid w:val="00392AEC"/>
    <w:rsid w:val="003B345D"/>
    <w:rsid w:val="003B6D84"/>
    <w:rsid w:val="003D09F4"/>
    <w:rsid w:val="003E67C6"/>
    <w:rsid w:val="003E6F76"/>
    <w:rsid w:val="003F4555"/>
    <w:rsid w:val="00433C3A"/>
    <w:rsid w:val="00461A18"/>
    <w:rsid w:val="004B2A95"/>
    <w:rsid w:val="004B30A8"/>
    <w:rsid w:val="00506068"/>
    <w:rsid w:val="005063B3"/>
    <w:rsid w:val="00560A69"/>
    <w:rsid w:val="00594CAD"/>
    <w:rsid w:val="005A19DE"/>
    <w:rsid w:val="005A5716"/>
    <w:rsid w:val="005D6DDD"/>
    <w:rsid w:val="006007A6"/>
    <w:rsid w:val="006246E2"/>
    <w:rsid w:val="00665878"/>
    <w:rsid w:val="0068313C"/>
    <w:rsid w:val="006C4451"/>
    <w:rsid w:val="006E4E85"/>
    <w:rsid w:val="00702F05"/>
    <w:rsid w:val="00726C8B"/>
    <w:rsid w:val="00757008"/>
    <w:rsid w:val="00764D79"/>
    <w:rsid w:val="0077193C"/>
    <w:rsid w:val="007A75AA"/>
    <w:rsid w:val="007B1F1C"/>
    <w:rsid w:val="007F54EE"/>
    <w:rsid w:val="00813478"/>
    <w:rsid w:val="008235B2"/>
    <w:rsid w:val="008468E8"/>
    <w:rsid w:val="00850648"/>
    <w:rsid w:val="00874DC3"/>
    <w:rsid w:val="008916E1"/>
    <w:rsid w:val="0089400A"/>
    <w:rsid w:val="008A36E8"/>
    <w:rsid w:val="008C5792"/>
    <w:rsid w:val="008C7B91"/>
    <w:rsid w:val="008F7752"/>
    <w:rsid w:val="00900048"/>
    <w:rsid w:val="009259F4"/>
    <w:rsid w:val="00951354"/>
    <w:rsid w:val="00961FA7"/>
    <w:rsid w:val="00972DE6"/>
    <w:rsid w:val="009A4987"/>
    <w:rsid w:val="009B3CE5"/>
    <w:rsid w:val="009B77BA"/>
    <w:rsid w:val="009D60B9"/>
    <w:rsid w:val="009F217F"/>
    <w:rsid w:val="009F2B62"/>
    <w:rsid w:val="009F334B"/>
    <w:rsid w:val="00A044BB"/>
    <w:rsid w:val="00A43966"/>
    <w:rsid w:val="00A4541E"/>
    <w:rsid w:val="00A64317"/>
    <w:rsid w:val="00A674BE"/>
    <w:rsid w:val="00AC0011"/>
    <w:rsid w:val="00AE1006"/>
    <w:rsid w:val="00B10EBF"/>
    <w:rsid w:val="00B205AC"/>
    <w:rsid w:val="00B411D1"/>
    <w:rsid w:val="00B74EA6"/>
    <w:rsid w:val="00B8212F"/>
    <w:rsid w:val="00B865C4"/>
    <w:rsid w:val="00BA1D43"/>
    <w:rsid w:val="00BE7974"/>
    <w:rsid w:val="00C00F74"/>
    <w:rsid w:val="00C0220C"/>
    <w:rsid w:val="00C15A70"/>
    <w:rsid w:val="00C3424A"/>
    <w:rsid w:val="00C479BB"/>
    <w:rsid w:val="00C60E44"/>
    <w:rsid w:val="00C66EC7"/>
    <w:rsid w:val="00C82CE0"/>
    <w:rsid w:val="00C851D4"/>
    <w:rsid w:val="00C96915"/>
    <w:rsid w:val="00CA2330"/>
    <w:rsid w:val="00CE7B7F"/>
    <w:rsid w:val="00D17962"/>
    <w:rsid w:val="00DB5099"/>
    <w:rsid w:val="00DC28A5"/>
    <w:rsid w:val="00DC307A"/>
    <w:rsid w:val="00DD132C"/>
    <w:rsid w:val="00DD5485"/>
    <w:rsid w:val="00E07D15"/>
    <w:rsid w:val="00E14665"/>
    <w:rsid w:val="00E176B3"/>
    <w:rsid w:val="00E35262"/>
    <w:rsid w:val="00E830AD"/>
    <w:rsid w:val="00E85CE8"/>
    <w:rsid w:val="00E90285"/>
    <w:rsid w:val="00E93D3A"/>
    <w:rsid w:val="00EA54BC"/>
    <w:rsid w:val="00EC1B41"/>
    <w:rsid w:val="00EC66C4"/>
    <w:rsid w:val="00EC7904"/>
    <w:rsid w:val="00EE4E4E"/>
    <w:rsid w:val="00F04F9B"/>
    <w:rsid w:val="00F42A29"/>
    <w:rsid w:val="00F460F7"/>
    <w:rsid w:val="00F545A8"/>
    <w:rsid w:val="00F56C0F"/>
    <w:rsid w:val="00F7757C"/>
    <w:rsid w:val="00F82D4A"/>
    <w:rsid w:val="00FB619D"/>
    <w:rsid w:val="00FC076A"/>
    <w:rsid w:val="00FC0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>
      <o:colormru v:ext="edit" colors="#39f"/>
    </o:shapedefaults>
    <o:shapelayout v:ext="edit">
      <o:idmap v:ext="edit" data="1"/>
    </o:shapelayout>
  </w:shapeDefaults>
  <w:decimalSymbol w:val="."/>
  <w:listSeparator w:val=","/>
  <w14:docId w14:val="413EEB74"/>
  <w15:docId w15:val="{C917CEF1-8291-4B2A-9B8C-1669B84EB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E67C6"/>
    <w:pPr>
      <w:spacing w:before="140" w:line="288" w:lineRule="auto"/>
    </w:pPr>
    <w:rPr>
      <w:rFonts w:asciiTheme="minorHAnsi" w:hAnsiTheme="minorHAnsi"/>
      <w:color w:val="000000"/>
      <w:kern w:val="28"/>
      <w:sz w:val="19"/>
      <w:szCs w:val="16"/>
    </w:rPr>
  </w:style>
  <w:style w:type="paragraph" w:styleId="Heading1">
    <w:name w:val="heading 1"/>
    <w:basedOn w:val="Normal"/>
    <w:next w:val="Normal"/>
    <w:autoRedefine/>
    <w:uiPriority w:val="2"/>
    <w:qFormat/>
    <w:rsid w:val="003E67C6"/>
    <w:pPr>
      <w:spacing w:before="420"/>
      <w:outlineLvl w:val="0"/>
    </w:pPr>
    <w:rPr>
      <w:color w:val="0072C8"/>
      <w:sz w:val="28"/>
    </w:rPr>
  </w:style>
  <w:style w:type="paragraph" w:styleId="Heading2">
    <w:name w:val="heading 2"/>
    <w:basedOn w:val="Normal"/>
    <w:next w:val="Normal"/>
    <w:autoRedefine/>
    <w:uiPriority w:val="2"/>
    <w:qFormat/>
    <w:rsid w:val="003E67C6"/>
    <w:pPr>
      <w:keepNext/>
      <w:spacing w:before="280"/>
      <w:outlineLvl w:val="1"/>
    </w:pPr>
    <w:rPr>
      <w:rFonts w:cs="Arial"/>
      <w:b/>
      <w:bCs/>
      <w:iCs/>
      <w:sz w:val="24"/>
      <w:szCs w:val="28"/>
    </w:rPr>
  </w:style>
  <w:style w:type="paragraph" w:styleId="Heading3">
    <w:name w:val="heading 3"/>
    <w:basedOn w:val="Normal"/>
    <w:next w:val="Normal"/>
    <w:autoRedefine/>
    <w:uiPriority w:val="2"/>
    <w:qFormat/>
    <w:rsid w:val="003E67C6"/>
    <w:pPr>
      <w:keepNext/>
      <w:spacing w:before="280"/>
      <w:outlineLvl w:val="2"/>
    </w:pPr>
    <w:rPr>
      <w:rFonts w:cstheme="majorHAnsi"/>
      <w:bCs/>
      <w:i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eference">
    <w:name w:val="Reference"/>
    <w:basedOn w:val="Normal"/>
    <w:next w:val="Normal"/>
    <w:autoRedefine/>
    <w:uiPriority w:val="3"/>
    <w:qFormat/>
    <w:rsid w:val="00433C3A"/>
    <w:rPr>
      <w:sz w:val="16"/>
    </w:rPr>
  </w:style>
  <w:style w:type="paragraph" w:styleId="BalloonText">
    <w:name w:val="Balloon Text"/>
    <w:basedOn w:val="Normal"/>
    <w:semiHidden/>
    <w:rsid w:val="00E93D3A"/>
    <w:rPr>
      <w:rFonts w:ascii="Tahoma" w:hAnsi="Tahoma" w:cs="Tahoma"/>
    </w:rPr>
  </w:style>
  <w:style w:type="paragraph" w:styleId="Title">
    <w:name w:val="Title"/>
    <w:basedOn w:val="Normal"/>
    <w:next w:val="Normal"/>
    <w:link w:val="TitleChar"/>
    <w:autoRedefine/>
    <w:qFormat/>
    <w:rsid w:val="003E67C6"/>
    <w:pPr>
      <w:suppressAutoHyphens/>
      <w:spacing w:before="0" w:after="210" w:line="240" w:lineRule="auto"/>
      <w:contextualSpacing/>
    </w:pPr>
    <w:rPr>
      <w:rFonts w:eastAsiaTheme="majorEastAsia" w:cstheme="majorBidi"/>
      <w:color w:val="0072C8"/>
      <w:spacing w:val="-6"/>
      <w:kern w:val="18"/>
      <w:sz w:val="56"/>
      <w:szCs w:val="52"/>
    </w:rPr>
  </w:style>
  <w:style w:type="character" w:customStyle="1" w:styleId="TitleChar">
    <w:name w:val="Title Char"/>
    <w:basedOn w:val="DefaultParagraphFont"/>
    <w:link w:val="Title"/>
    <w:rsid w:val="003E67C6"/>
    <w:rPr>
      <w:rFonts w:asciiTheme="majorHAnsi" w:eastAsiaTheme="majorEastAsia" w:hAnsiTheme="majorHAnsi" w:cstheme="majorBidi"/>
      <w:color w:val="0072C8"/>
      <w:spacing w:val="-6"/>
      <w:kern w:val="18"/>
      <w:sz w:val="56"/>
      <w:szCs w:val="52"/>
    </w:rPr>
  </w:style>
  <w:style w:type="paragraph" w:styleId="Subtitle">
    <w:name w:val="Subtitle"/>
    <w:basedOn w:val="Normal"/>
    <w:next w:val="Normal"/>
    <w:link w:val="SubtitleChar"/>
    <w:autoRedefine/>
    <w:uiPriority w:val="1"/>
    <w:qFormat/>
    <w:rsid w:val="003E67C6"/>
    <w:pPr>
      <w:numPr>
        <w:ilvl w:val="1"/>
      </w:numPr>
      <w:suppressAutoHyphens/>
      <w:spacing w:before="0" w:after="280" w:line="276" w:lineRule="auto"/>
    </w:pPr>
    <w:rPr>
      <w:rFonts w:eastAsiaTheme="majorEastAsia" w:cstheme="majorBidi"/>
      <w:iCs/>
      <w:color w:val="A6A6A6" w:themeColor="background1" w:themeShade="A6"/>
      <w:spacing w:val="-2"/>
      <w:kern w:val="18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"/>
    <w:rsid w:val="003E67C6"/>
    <w:rPr>
      <w:rFonts w:asciiTheme="majorHAnsi" w:eastAsiaTheme="majorEastAsia" w:hAnsiTheme="majorHAnsi" w:cstheme="majorBidi"/>
      <w:iCs/>
      <w:color w:val="A6A6A6" w:themeColor="background1" w:themeShade="A6"/>
      <w:spacing w:val="-2"/>
      <w:kern w:val="18"/>
      <w:sz w:val="24"/>
      <w:szCs w:val="24"/>
    </w:rPr>
  </w:style>
  <w:style w:type="paragraph" w:styleId="ListParagraph">
    <w:name w:val="List Paragraph"/>
    <w:basedOn w:val="Normal"/>
    <w:uiPriority w:val="34"/>
    <w:qFormat/>
    <w:rsid w:val="003641BD"/>
    <w:pPr>
      <w:ind w:left="720"/>
      <w:contextualSpacing/>
    </w:pPr>
  </w:style>
  <w:style w:type="character" w:styleId="Strong">
    <w:name w:val="Strong"/>
    <w:basedOn w:val="DefaultParagraphFont"/>
    <w:uiPriority w:val="4"/>
    <w:qFormat/>
    <w:rsid w:val="002B1F32"/>
    <w:rPr>
      <w:b/>
      <w:bCs/>
    </w:rPr>
  </w:style>
  <w:style w:type="character" w:styleId="Emphasis">
    <w:name w:val="Emphasis"/>
    <w:basedOn w:val="DefaultParagraphFont"/>
    <w:uiPriority w:val="4"/>
    <w:qFormat/>
    <w:rsid w:val="002B1F32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2B1F32"/>
    <w:rPr>
      <w:b/>
      <w:bCs/>
      <w:i/>
      <w:iCs/>
      <w:color w:val="22314E" w:themeColor="accent1"/>
    </w:rPr>
  </w:style>
  <w:style w:type="character" w:styleId="SubtleEmphasis">
    <w:name w:val="Subtle Emphasis"/>
    <w:basedOn w:val="DefaultParagraphFont"/>
    <w:uiPriority w:val="19"/>
    <w:qFormat/>
    <w:rsid w:val="002B1F32"/>
    <w:rPr>
      <w:i/>
      <w:iCs/>
      <w:color w:val="838383" w:themeColor="accent5"/>
    </w:rPr>
  </w:style>
  <w:style w:type="paragraph" w:styleId="Header">
    <w:name w:val="header"/>
    <w:basedOn w:val="Normal"/>
    <w:link w:val="HeaderChar"/>
    <w:rsid w:val="00F42A29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rsid w:val="00F42A29"/>
    <w:rPr>
      <w:rFonts w:ascii="Arial" w:hAnsi="Arial"/>
      <w:color w:val="000000"/>
      <w:kern w:val="28"/>
      <w:sz w:val="19"/>
      <w:szCs w:val="16"/>
    </w:rPr>
  </w:style>
  <w:style w:type="paragraph" w:styleId="Footer">
    <w:name w:val="footer"/>
    <w:basedOn w:val="Normal"/>
    <w:link w:val="FooterChar"/>
    <w:uiPriority w:val="99"/>
    <w:rsid w:val="00F42A29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2A29"/>
    <w:rPr>
      <w:rFonts w:ascii="Arial" w:hAnsi="Arial"/>
      <w:color w:val="000000"/>
      <w:kern w:val="28"/>
      <w:sz w:val="19"/>
      <w:szCs w:val="16"/>
    </w:rPr>
  </w:style>
  <w:style w:type="character" w:styleId="Hyperlink">
    <w:name w:val="Hyperlink"/>
    <w:basedOn w:val="DefaultParagraphFont"/>
    <w:uiPriority w:val="99"/>
    <w:unhideWhenUsed/>
    <w:rsid w:val="009B77BA"/>
    <w:rPr>
      <w:color w:val="34B6E4" w:themeColor="hyperlink"/>
      <w:u w:val="single"/>
    </w:rPr>
  </w:style>
  <w:style w:type="character" w:styleId="FollowedHyperlink">
    <w:name w:val="FollowedHyperlink"/>
    <w:basedOn w:val="DefaultParagraphFont"/>
    <w:semiHidden/>
    <w:unhideWhenUsed/>
    <w:rsid w:val="009B77BA"/>
    <w:rPr>
      <w:color w:val="34B6E4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61FA7"/>
    <w:pPr>
      <w:spacing w:before="100" w:beforeAutospacing="1" w:after="100" w:afterAutospacing="1" w:line="240" w:lineRule="auto"/>
    </w:pPr>
    <w:rPr>
      <w:rFonts w:ascii="Times New Roman" w:hAnsi="Times New Roman"/>
      <w:color w:val="auto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www.dropbox.com/s/i9efe59ct1u3v9q/Fraud.zip?dl=0" TargetMode="Externa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Zan\Desktop\2019%20D&amp;A%20case%20studies\2019%20AA%20case%20study.dotx" TargetMode="External"/></Relationships>
</file>

<file path=word/theme/theme1.xml><?xml version="1.0" encoding="utf-8"?>
<a:theme xmlns:a="http://schemas.openxmlformats.org/drawingml/2006/main" name="Office Theme">
  <a:themeElements>
    <a:clrScheme name="Slalom Word Documents">
      <a:dk1>
        <a:srgbClr val="373737"/>
      </a:dk1>
      <a:lt1>
        <a:srgbClr val="FFFFFF"/>
      </a:lt1>
      <a:dk2>
        <a:srgbClr val="525252"/>
      </a:dk2>
      <a:lt2>
        <a:srgbClr val="E0DED9"/>
      </a:lt2>
      <a:accent1>
        <a:srgbClr val="22314E"/>
      </a:accent1>
      <a:accent2>
        <a:srgbClr val="0B93D1"/>
      </a:accent2>
      <a:accent3>
        <a:srgbClr val="E57200"/>
      </a:accent3>
      <a:accent4>
        <a:srgbClr val="7DCC2E"/>
      </a:accent4>
      <a:accent5>
        <a:srgbClr val="838383"/>
      </a:accent5>
      <a:accent6>
        <a:srgbClr val="B22873"/>
      </a:accent6>
      <a:hlink>
        <a:srgbClr val="34B6E4"/>
      </a:hlink>
      <a:folHlink>
        <a:srgbClr val="34B6E4"/>
      </a:folHlink>
    </a:clrScheme>
    <a:fontScheme name="Arial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58CF4B44384C49BB01060AB1A2DFCB" ma:contentTypeVersion="0" ma:contentTypeDescription="Create a new document." ma:contentTypeScope="" ma:versionID="b6fce2d845ccdfdfadf0119019e1c91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ECA8C1-6B27-4914-8147-AC193083D84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71BA02D-B137-4371-B784-5C3D391B4C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E6F2D5F-09AE-4CAC-B496-412BD2360E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703A93C-3E32-49BF-A1CF-35C99B744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2019 AA case study</Template>
  <TotalTime>9617</TotalTime>
  <Pages>3</Pages>
  <Words>311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Allyson Zan</dc:creator>
  <cp:lastModifiedBy>Younus Ahmed</cp:lastModifiedBy>
  <cp:revision>6</cp:revision>
  <cp:lastPrinted>2013-01-03T22:40:00Z</cp:lastPrinted>
  <dcterms:created xsi:type="dcterms:W3CDTF">2019-06-17T22:10:00Z</dcterms:created>
  <dcterms:modified xsi:type="dcterms:W3CDTF">2019-06-25T23:12:00Z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TC010349271033</vt:lpwstr>
  </property>
  <property fmtid="{D5CDD505-2E9C-101B-9397-08002B2CF9AE}" pid="3" name="ContentTypeId">
    <vt:lpwstr>0x0101002C58CF4B44384C49BB01060AB1A2DFCB</vt:lpwstr>
  </property>
</Properties>
</file>